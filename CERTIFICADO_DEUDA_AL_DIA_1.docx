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12C1" w:rsidRDefault="002512C1" w:rsidP="00E27906">
      <w:pPr>
        <w:rPr>
          <w:lang w:val="es-AR"/>
        </w:rPr>
      </w:pPr>
    </w:p>
    <w:p w:rsidR="00C11365" w:rsidRPr="002D1224" w:rsidRDefault="00C11365" w:rsidP="00A7687E">
      <w:pPr>
        <w:pStyle w:val="Ttulo1"/>
        <w:spacing w:before="0" w:after="0"/>
        <w:jc w:val="center"/>
        <w:rPr>
          <w:rFonts w:ascii="Cambria" w:hAnsi="Cambria" w:cs="Times New Roman"/>
          <w:b w:val="0"/>
          <w:bCs w:val="0"/>
          <w:kern w:val="0"/>
          <w:sz w:val="24"/>
          <w:szCs w:val="24"/>
          <w:u w:val="single"/>
          <w:lang w:val="es-AR"/>
        </w:rPr>
      </w:pPr>
      <w:r w:rsidRPr="002D1224">
        <w:rPr>
          <w:rFonts w:ascii="Cambria" w:hAnsi="Cambria" w:cs="Times New Roman"/>
          <w:b w:val="0"/>
          <w:bCs w:val="0"/>
          <w:kern w:val="0"/>
          <w:sz w:val="24"/>
          <w:szCs w:val="24"/>
          <w:u w:val="single"/>
          <w:lang w:val="es-AR"/>
        </w:rPr>
        <w:t xml:space="preserve">CERTIFICADO DE </w:t>
      </w:r>
      <w:r w:rsidR="00355CFB">
        <w:rPr>
          <w:rFonts w:ascii="Cambria" w:hAnsi="Cambria" w:cs="Times New Roman"/>
          <w:b w:val="0"/>
          <w:bCs w:val="0"/>
          <w:kern w:val="0"/>
          <w:sz w:val="24"/>
          <w:szCs w:val="24"/>
          <w:u w:val="single"/>
          <w:lang w:val="es-AR"/>
        </w:rPr>
        <w:t>DEUDA AL DIA</w:t>
      </w:r>
    </w:p>
    <w:p w:rsidR="00C11365" w:rsidRPr="00A7687E" w:rsidRDefault="00C11365" w:rsidP="00A7687E">
      <w:pPr>
        <w:spacing w:after="0"/>
        <w:jc w:val="center"/>
        <w:rPr>
          <w:rFonts w:ascii="Courier New" w:hAnsi="Courier New" w:cs="Courier New"/>
          <w:b/>
          <w:lang w:val="es-AR"/>
        </w:rPr>
      </w:pPr>
    </w:p>
    <w:p w:rsidR="00C11365" w:rsidRPr="00A7687E" w:rsidRDefault="00C11365" w:rsidP="00A7687E">
      <w:pPr>
        <w:spacing w:after="0"/>
        <w:jc w:val="center"/>
        <w:rPr>
          <w:rFonts w:ascii="Courier New" w:hAnsi="Courier New" w:cs="Courier New"/>
          <w:b/>
          <w:lang w:val="es-AR"/>
        </w:rPr>
      </w:pPr>
    </w:p>
    <w:p w:rsidR="00355CFB" w:rsidRPr="00621D3E" w:rsidRDefault="00355CFB" w:rsidP="00355CFB">
      <w:pPr>
        <w:rPr>
          <w:rFonts w:eastAsia="Times New Roman"/>
          <w:color w:val="000000"/>
          <w:lang w:val="es-AR"/>
        </w:rPr>
      </w:pPr>
      <w:r w:rsidRPr="00621D3E">
        <w:rPr>
          <w:rFonts w:eastAsia="Times New Roman"/>
          <w:color w:val="000000"/>
          <w:lang w:val="es-AR"/>
        </w:rPr>
        <w:t>Se  deja  constancia  que  el  /  la  Sr.  /  Sra.</w:t>
      </w:r>
    </w:p>
    <w:p w:rsidR="00355CFB" w:rsidRPr="00621D3E" w:rsidRDefault="00AA662C" w:rsidP="00355CFB">
      <w:pPr>
        <w:rPr>
          <w:rFonts w:eastAsia="Times New Roman"/>
          <w:color w:val="000000"/>
          <w:lang w:val="es-AR"/>
        </w:rPr>
      </w:pPr>
      <w:r w:rsidRPr="00AA662C">
        <w:rPr>
          <w:rFonts w:eastAsia="Times New Roman"/>
          <w:color w:val="000000"/>
          <w:lang w:val="es-AR"/>
        </w:rPr>
        <w:t>#propietario#</w:t>
      </w:r>
      <w:r>
        <w:rPr>
          <w:rFonts w:eastAsia="Times New Roman"/>
          <w:color w:val="000000"/>
          <w:lang w:val="es-AR"/>
        </w:rPr>
        <w:t xml:space="preserve"> </w:t>
      </w:r>
      <w:r w:rsidR="00355CFB" w:rsidRPr="00621D3E">
        <w:rPr>
          <w:rFonts w:eastAsia="Times New Roman"/>
          <w:color w:val="000000"/>
          <w:lang w:val="es-AR"/>
        </w:rPr>
        <w:t>DNI  nº</w:t>
      </w:r>
      <w:r>
        <w:rPr>
          <w:lang w:val="es-AR"/>
        </w:rPr>
        <w:t>#nrodni#</w:t>
      </w:r>
      <w:r w:rsidR="00355CFB" w:rsidRPr="00621D3E">
        <w:rPr>
          <w:rFonts w:eastAsia="Times New Roman"/>
          <w:color w:val="000000"/>
          <w:lang w:val="es-AR"/>
        </w:rPr>
        <w:t xml:space="preserve"> es t</w:t>
      </w:r>
      <w:r w:rsidR="00BD4775">
        <w:rPr>
          <w:rFonts w:eastAsia="Times New Roman"/>
          <w:color w:val="000000"/>
          <w:lang w:val="es-AR"/>
        </w:rPr>
        <w:t xml:space="preserve">itular del préstamo personal N°#nroprestamo#, </w:t>
      </w:r>
      <w:r w:rsidR="00355CFB" w:rsidRPr="00621D3E">
        <w:rPr>
          <w:rFonts w:eastAsia="Times New Roman"/>
          <w:color w:val="000000"/>
          <w:lang w:val="es-AR"/>
        </w:rPr>
        <w:t>oportunamente otorgado por Compañía Financiera Argentina S.A., el cual no registra saldo deudor vencido y exigible a la fecha de emisión de la presente.</w:t>
      </w:r>
    </w:p>
    <w:p w:rsidR="00355CFB" w:rsidRPr="00621D3E" w:rsidRDefault="00355CFB" w:rsidP="00355CFB">
      <w:pPr>
        <w:rPr>
          <w:rFonts w:eastAsia="Times New Roman"/>
          <w:color w:val="000000"/>
          <w:lang w:val="es-AR"/>
        </w:rPr>
      </w:pPr>
      <w:r w:rsidRPr="00621D3E">
        <w:rPr>
          <w:rFonts w:eastAsia="Times New Roman"/>
          <w:color w:val="000000"/>
          <w:lang w:val="es-AR"/>
        </w:rPr>
        <w:t>Este certificado no obsta a la existencia de otras deudas, originadas en otras operaciones en las que el antes nombrado sea obligado principal o accesorio, y se emite en forma temporaria, haciendo reserva de que el titular podría incurrir en mora en el futuro.</w:t>
      </w:r>
    </w:p>
    <w:p w:rsidR="00355CFB" w:rsidRPr="00621D3E" w:rsidRDefault="00355CFB" w:rsidP="00355CFB">
      <w:pPr>
        <w:rPr>
          <w:rFonts w:eastAsia="Times New Roman"/>
          <w:color w:val="000000"/>
          <w:lang w:val="es-AR"/>
        </w:rPr>
      </w:pPr>
      <w:r w:rsidRPr="00621D3E">
        <w:rPr>
          <w:rFonts w:eastAsia="Times New Roman"/>
          <w:color w:val="000000"/>
          <w:lang w:val="es-AR"/>
        </w:rPr>
        <w:t>Se extiende el presente a pedido del interesado y a fin de ser presentado ante las autoridades de</w:t>
      </w:r>
      <w:r w:rsidR="00AA662C">
        <w:rPr>
          <w:rFonts w:eastAsia="Times New Roman"/>
          <w:color w:val="000000"/>
          <w:lang w:val="es-AR"/>
        </w:rPr>
        <w:t xml:space="preserve"> #division#,</w:t>
      </w:r>
      <w:r w:rsidRPr="00621D3E">
        <w:rPr>
          <w:rFonts w:eastAsia="Times New Roman"/>
          <w:color w:val="000000"/>
          <w:lang w:val="es-AR"/>
        </w:rPr>
        <w:t>  en  la  Ciudad  Autó</w:t>
      </w:r>
      <w:r w:rsidR="00AA662C">
        <w:rPr>
          <w:rFonts w:eastAsia="Times New Roman"/>
          <w:color w:val="000000"/>
          <w:lang w:val="es-AR"/>
        </w:rPr>
        <w:t>noma de Buenos Aires, a los #dia#</w:t>
      </w:r>
      <w:r w:rsidRPr="00621D3E">
        <w:rPr>
          <w:rFonts w:eastAsia="Times New Roman"/>
          <w:color w:val="000000"/>
          <w:lang w:val="es-AR"/>
        </w:rPr>
        <w:t xml:space="preserve"> días del mes de </w:t>
      </w:r>
      <w:r w:rsidR="00AA662C">
        <w:rPr>
          <w:rFonts w:eastAsia="Times New Roman"/>
          <w:color w:val="000000"/>
          <w:lang w:val="es-AR"/>
        </w:rPr>
        <w:t xml:space="preserve">#mes# </w:t>
      </w:r>
      <w:r w:rsidRPr="00621D3E">
        <w:rPr>
          <w:rFonts w:eastAsia="Times New Roman"/>
          <w:color w:val="000000"/>
          <w:lang w:val="es-AR"/>
        </w:rPr>
        <w:t xml:space="preserve">del </w:t>
      </w:r>
      <w:r w:rsidR="00AA662C">
        <w:rPr>
          <w:rFonts w:eastAsia="Times New Roman"/>
          <w:color w:val="000000"/>
          <w:lang w:val="es-AR"/>
        </w:rPr>
        <w:t>#anio#.</w:t>
      </w:r>
    </w:p>
    <w:p w:rsidR="002D1224" w:rsidRPr="002D1224" w:rsidRDefault="002D1224" w:rsidP="00A7687E">
      <w:pPr>
        <w:adjustRightInd w:val="0"/>
        <w:spacing w:after="0"/>
        <w:rPr>
          <w:lang w:val="es-AR"/>
        </w:rPr>
      </w:pPr>
    </w:p>
    <w:p w:rsidR="00E27906" w:rsidRPr="0083204E" w:rsidRDefault="00C26CCB" w:rsidP="0083204E">
      <w:pPr>
        <w:adjustRightInd w:val="0"/>
        <w:spacing w:after="0"/>
        <w:rPr>
          <w:rFonts w:ascii="Arial" w:hAnsi="Arial" w:cs="Arial"/>
          <w:lang w:val="es-ES"/>
        </w:rPr>
      </w:pPr>
      <w:bookmarkStart w:id="0" w:name="_GoBack"/>
      <w:bookmarkEnd w:id="0"/>
      <w:r>
        <w:rPr>
          <w:noProof/>
          <w:lang w:val="es-ES"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342320</wp:posOffset>
            </wp:positionV>
            <wp:extent cx="1172845" cy="596265"/>
            <wp:effectExtent l="0" t="0" r="8255" b="0"/>
            <wp:wrapThrough wrapText="bothSides">
              <wp:wrapPolygon edited="0">
                <wp:start x="0" y="0"/>
                <wp:lineTo x="0" y="20703"/>
                <wp:lineTo x="21401" y="20703"/>
                <wp:lineTo x="21401" y="0"/>
                <wp:lineTo x="0" y="0"/>
              </wp:wrapPolygon>
            </wp:wrapThrough>
            <wp:docPr id="3" name="Imagen 3" descr="cid:image001.png@01D77400.24A7D5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cid:image001.png@01D77400.24A7D5C0"/>
                    <pic:cNvPicPr>
                      <a:picLocks noChangeAspect="1" noChangeArrowheads="1"/>
                    </pic:cNvPicPr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2845" cy="59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27906" w:rsidRPr="0083204E" w:rsidSect="00C84EE1">
      <w:headerReference w:type="default" r:id="rId12"/>
      <w:footerReference w:type="default" r:id="rId13"/>
      <w:pgSz w:w="12240" w:h="15840" w:code="1"/>
      <w:pgMar w:top="2778" w:right="1797" w:bottom="1077" w:left="1797" w:header="0" w:footer="26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8785B" w:rsidRDefault="0058785B" w:rsidP="009615C1">
      <w:pPr>
        <w:spacing w:after="0"/>
      </w:pPr>
      <w:r>
        <w:separator/>
      </w:r>
    </w:p>
  </w:endnote>
  <w:endnote w:type="continuationSeparator" w:id="0">
    <w:p w:rsidR="0058785B" w:rsidRDefault="0058785B" w:rsidP="009615C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Grande">
    <w:altName w:val="Times New Roman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153E" w:rsidRDefault="00127198">
    <w:pPr>
      <w:pStyle w:val="Piedepgina"/>
    </w:pPr>
    <w:r w:rsidRPr="00FF297A">
      <w:rPr>
        <w:noProof/>
        <w:lang w:val="es-ES" w:eastAsia="es-ES"/>
      </w:rPr>
      <w:drawing>
        <wp:inline distT="0" distB="0" distL="0" distR="0">
          <wp:extent cx="5486400" cy="857250"/>
          <wp:effectExtent l="0" t="0" r="0" b="0"/>
          <wp:docPr id="2" name="Picture 2" descr="Description: pie de template de wor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escription: pie de template de wor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86400" cy="857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8785B" w:rsidRDefault="0058785B" w:rsidP="009615C1">
      <w:pPr>
        <w:spacing w:after="0"/>
      </w:pPr>
      <w:r>
        <w:separator/>
      </w:r>
    </w:p>
  </w:footnote>
  <w:footnote w:type="continuationSeparator" w:id="0">
    <w:p w:rsidR="0058785B" w:rsidRDefault="0058785B" w:rsidP="009615C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153E" w:rsidRDefault="0059153E" w:rsidP="009615C1">
    <w:pPr>
      <w:pStyle w:val="Encabezado"/>
      <w:ind w:left="-1800"/>
      <w:rPr>
        <w:noProof/>
        <w:lang w:eastAsia="en-US"/>
      </w:rPr>
    </w:pPr>
  </w:p>
  <w:p w:rsidR="0059153E" w:rsidRDefault="00127198" w:rsidP="009615C1">
    <w:pPr>
      <w:pStyle w:val="Encabezado"/>
      <w:ind w:left="-1800"/>
    </w:pPr>
    <w:r w:rsidRPr="00FF297A">
      <w:rPr>
        <w:noProof/>
        <w:lang w:val="es-ES" w:eastAsia="es-ES"/>
      </w:rPr>
      <w:drawing>
        <wp:inline distT="0" distB="0" distL="0" distR="0">
          <wp:extent cx="7829550" cy="1762125"/>
          <wp:effectExtent l="0" t="0" r="0" b="952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29550" cy="1762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9272D9"/>
    <w:multiLevelType w:val="hybridMultilevel"/>
    <w:tmpl w:val="8A5A25C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39046D"/>
    <w:multiLevelType w:val="hybridMultilevel"/>
    <w:tmpl w:val="0E54197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embedSystemFonts/>
  <w:proofState w:spelling="clean" w:grammar="clean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5E32"/>
    <w:rsid w:val="000B4FE6"/>
    <w:rsid w:val="00127198"/>
    <w:rsid w:val="00140BA7"/>
    <w:rsid w:val="00156BC4"/>
    <w:rsid w:val="001A44B9"/>
    <w:rsid w:val="002512C1"/>
    <w:rsid w:val="00285614"/>
    <w:rsid w:val="002B42D0"/>
    <w:rsid w:val="002D1224"/>
    <w:rsid w:val="00302FC0"/>
    <w:rsid w:val="00355CFB"/>
    <w:rsid w:val="00375DD2"/>
    <w:rsid w:val="003A5ABD"/>
    <w:rsid w:val="003E1070"/>
    <w:rsid w:val="00406A95"/>
    <w:rsid w:val="00415682"/>
    <w:rsid w:val="004354E6"/>
    <w:rsid w:val="0054487F"/>
    <w:rsid w:val="005815B4"/>
    <w:rsid w:val="0058785B"/>
    <w:rsid w:val="0059153E"/>
    <w:rsid w:val="00594728"/>
    <w:rsid w:val="005F353E"/>
    <w:rsid w:val="0061227C"/>
    <w:rsid w:val="00621D3E"/>
    <w:rsid w:val="00637B26"/>
    <w:rsid w:val="00662059"/>
    <w:rsid w:val="00691E42"/>
    <w:rsid w:val="00753B05"/>
    <w:rsid w:val="007C431B"/>
    <w:rsid w:val="0083204E"/>
    <w:rsid w:val="008717CE"/>
    <w:rsid w:val="008A6346"/>
    <w:rsid w:val="008C436A"/>
    <w:rsid w:val="008D4EC5"/>
    <w:rsid w:val="0091682F"/>
    <w:rsid w:val="00947460"/>
    <w:rsid w:val="009615C1"/>
    <w:rsid w:val="00970316"/>
    <w:rsid w:val="009A7710"/>
    <w:rsid w:val="00A7687E"/>
    <w:rsid w:val="00A96FFB"/>
    <w:rsid w:val="00AA662C"/>
    <w:rsid w:val="00AF6320"/>
    <w:rsid w:val="00B6031B"/>
    <w:rsid w:val="00B73B17"/>
    <w:rsid w:val="00B76811"/>
    <w:rsid w:val="00BD4775"/>
    <w:rsid w:val="00C0004C"/>
    <w:rsid w:val="00C11365"/>
    <w:rsid w:val="00C26CCB"/>
    <w:rsid w:val="00C84EE1"/>
    <w:rsid w:val="00C95E32"/>
    <w:rsid w:val="00D5504D"/>
    <w:rsid w:val="00D65E1A"/>
    <w:rsid w:val="00D97CD0"/>
    <w:rsid w:val="00DA744F"/>
    <w:rsid w:val="00E27906"/>
    <w:rsid w:val="00E4014D"/>
    <w:rsid w:val="00E813F1"/>
    <w:rsid w:val="00E869F4"/>
    <w:rsid w:val="00EC2A5F"/>
    <w:rsid w:val="00F0093A"/>
    <w:rsid w:val="00F17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oNotEmbedSmartTags/>
  <w:decimalSymbol w:val=","/>
  <w:listSeparator w:val=";"/>
  <w15:chartTrackingRefBased/>
  <w15:docId w15:val="{A23A33B0-0D7C-410E-A110-DEC9A4643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MS Mincho" w:hAnsi="Cambria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6BC4"/>
    <w:pPr>
      <w:spacing w:after="200"/>
    </w:pPr>
    <w:rPr>
      <w:sz w:val="24"/>
      <w:szCs w:val="24"/>
      <w:lang w:val="en-US" w:eastAsia="ja-JP"/>
    </w:rPr>
  </w:style>
  <w:style w:type="paragraph" w:styleId="Ttulo1">
    <w:name w:val="heading 1"/>
    <w:basedOn w:val="Normal"/>
    <w:next w:val="Normal"/>
    <w:qFormat/>
    <w:rsid w:val="00C11365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qFormat/>
    <w:rsid w:val="001A44B9"/>
    <w:pPr>
      <w:keepNext/>
      <w:spacing w:after="0"/>
      <w:jc w:val="center"/>
      <w:outlineLvl w:val="1"/>
    </w:pPr>
    <w:rPr>
      <w:rFonts w:ascii="Tahoma" w:eastAsia="Times New Roman" w:hAnsi="Tahoma"/>
      <w:b/>
      <w:sz w:val="18"/>
      <w:szCs w:val="20"/>
      <w:lang w:val="es-AR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615C1"/>
    <w:pPr>
      <w:tabs>
        <w:tab w:val="center" w:pos="4320"/>
        <w:tab w:val="right" w:pos="8640"/>
      </w:tabs>
      <w:spacing w:after="0"/>
    </w:pPr>
    <w:rPr>
      <w:lang w:val="x-none" w:eastAsia="x-none"/>
    </w:rPr>
  </w:style>
  <w:style w:type="character" w:customStyle="1" w:styleId="EncabezadoCar">
    <w:name w:val="Encabezado Car"/>
    <w:link w:val="Encabezado"/>
    <w:uiPriority w:val="99"/>
    <w:rsid w:val="009615C1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9615C1"/>
    <w:pPr>
      <w:tabs>
        <w:tab w:val="center" w:pos="4320"/>
        <w:tab w:val="right" w:pos="8640"/>
      </w:tabs>
      <w:spacing w:after="0"/>
    </w:pPr>
    <w:rPr>
      <w:lang w:val="x-none" w:eastAsia="x-none"/>
    </w:rPr>
  </w:style>
  <w:style w:type="character" w:customStyle="1" w:styleId="PiedepginaCar">
    <w:name w:val="Pie de página Car"/>
    <w:link w:val="Piedepgina"/>
    <w:uiPriority w:val="99"/>
    <w:rsid w:val="009615C1"/>
    <w:rPr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615C1"/>
    <w:pPr>
      <w:spacing w:after="0"/>
    </w:pPr>
    <w:rPr>
      <w:rFonts w:ascii="Lucida Grande" w:hAnsi="Lucida Grande"/>
      <w:sz w:val="18"/>
      <w:szCs w:val="18"/>
      <w:lang w:val="x-none" w:eastAsia="x-none"/>
    </w:rPr>
  </w:style>
  <w:style w:type="character" w:customStyle="1" w:styleId="TextodegloboCar">
    <w:name w:val="Texto de globo Car"/>
    <w:link w:val="Textodeglobo"/>
    <w:uiPriority w:val="99"/>
    <w:semiHidden/>
    <w:rsid w:val="009615C1"/>
    <w:rPr>
      <w:rFonts w:ascii="Lucida Grande" w:hAnsi="Lucida Grande" w:cs="Lucida Grande"/>
      <w:sz w:val="18"/>
      <w:szCs w:val="18"/>
    </w:rPr>
  </w:style>
  <w:style w:type="paragraph" w:styleId="Textoindependiente">
    <w:name w:val="Body Text"/>
    <w:basedOn w:val="Normal"/>
    <w:link w:val="TextoindependienteCar"/>
    <w:semiHidden/>
    <w:rsid w:val="00285614"/>
    <w:pPr>
      <w:spacing w:after="0"/>
      <w:jc w:val="both"/>
    </w:pPr>
    <w:rPr>
      <w:rFonts w:ascii="Times New Roman" w:eastAsia="Times New Roman" w:hAnsi="Times New Roman"/>
      <w:lang w:val="es-ES" w:eastAsia="es-ES"/>
    </w:rPr>
  </w:style>
  <w:style w:type="character" w:customStyle="1" w:styleId="TextoindependienteCar">
    <w:name w:val="Texto independiente Car"/>
    <w:link w:val="Textoindependiente"/>
    <w:semiHidden/>
    <w:rsid w:val="00285614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Sangra3detindependiente">
    <w:name w:val="Body Text Indent 3"/>
    <w:basedOn w:val="Normal"/>
    <w:link w:val="Sangra3detindependienteCar"/>
    <w:semiHidden/>
    <w:rsid w:val="00285614"/>
    <w:pPr>
      <w:spacing w:after="0"/>
      <w:ind w:left="-142" w:firstLine="720"/>
      <w:jc w:val="both"/>
    </w:pPr>
    <w:rPr>
      <w:rFonts w:ascii="Times New Roman" w:eastAsia="Times New Roman" w:hAnsi="Times New Roman"/>
      <w:lang w:val="es-AR" w:eastAsia="en-US"/>
    </w:rPr>
  </w:style>
  <w:style w:type="character" w:customStyle="1" w:styleId="Sangra3detindependienteCar">
    <w:name w:val="Sangría 3 de t. independiente Car"/>
    <w:link w:val="Sangra3detindependiente"/>
    <w:semiHidden/>
    <w:rsid w:val="00285614"/>
    <w:rPr>
      <w:rFonts w:ascii="Times New Roman" w:eastAsia="Times New Roman" w:hAnsi="Times New Roman"/>
      <w:sz w:val="24"/>
      <w:szCs w:val="24"/>
      <w:lang w:eastAsia="en-US"/>
    </w:rPr>
  </w:style>
  <w:style w:type="character" w:customStyle="1" w:styleId="Ttulo2Car">
    <w:name w:val="Título 2 Car"/>
    <w:link w:val="Ttulo2"/>
    <w:rsid w:val="001A44B9"/>
    <w:rPr>
      <w:rFonts w:ascii="Tahoma" w:eastAsia="Times New Roman" w:hAnsi="Tahoma"/>
      <w:b/>
      <w:sz w:val="18"/>
      <w:lang w:eastAsia="es-ES"/>
    </w:rPr>
  </w:style>
  <w:style w:type="paragraph" w:styleId="Prrafodelista">
    <w:name w:val="List Paragraph"/>
    <w:basedOn w:val="Normal"/>
    <w:uiPriority w:val="34"/>
    <w:qFormat/>
    <w:rsid w:val="00EC2A5F"/>
    <w:pPr>
      <w:spacing w:line="276" w:lineRule="auto"/>
      <w:ind w:left="720"/>
      <w:contextualSpacing/>
    </w:pPr>
    <w:rPr>
      <w:rFonts w:ascii="Calibri" w:eastAsia="Calibri" w:hAnsi="Calibri"/>
      <w:sz w:val="22"/>
      <w:szCs w:val="22"/>
      <w:lang w:val="es-AR" w:eastAsia="en-US"/>
    </w:rPr>
  </w:style>
  <w:style w:type="paragraph" w:styleId="Textoindependiente2">
    <w:name w:val="Body Text 2"/>
    <w:basedOn w:val="Normal"/>
    <w:rsid w:val="00C11365"/>
    <w:pPr>
      <w:spacing w:after="120" w:line="48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encoding w:val="macintosh"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cid:image001.png@01D77400.24A7D5C0" TargetMode="Externa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D54D7271B148F4FBAE0F7D397EBF986" ma:contentTypeVersion="7" ma:contentTypeDescription="Crear nuevo documento." ma:contentTypeScope="" ma:versionID="24191cc7d08db12d5e7f0c7cf2ef79c4">
  <xsd:schema xmlns:xsd="http://www.w3.org/2001/XMLSchema" xmlns:xs="http://www.w3.org/2001/XMLSchema" xmlns:p="http://schemas.microsoft.com/office/2006/metadata/properties" xmlns:ns2="fbefcb5f-e699-464f-a25b-2a78884a9887" targetNamespace="http://schemas.microsoft.com/office/2006/metadata/properties" ma:root="true" ma:fieldsID="b7fd12b9e1982c7c83a45d62928a137f" ns2:_="">
    <xsd:import namespace="fbefcb5f-e699-464f-a25b-2a78884a988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efcb5f-e699-464f-a25b-2a78884a988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3BA0B05-CF59-4B28-91C1-05496FB2D9A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806240F-8CF6-41EB-B05C-547B73B387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efcb5f-e699-464f-a25b-2a78884a988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8323A0F-80FB-42CC-B6D3-D97D855DBC5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5195EEA0</Template>
  <TotalTime>12</TotalTime>
  <Pages>1</Pages>
  <Words>119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CERTIFICADO DE CANCELACIÓN DE DEUDA</vt:lpstr>
    </vt:vector>
  </TitlesOfParts>
  <Company>Interbrand</Company>
  <LinksUpToDate>false</LinksUpToDate>
  <CharactersWithSpaces>777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CERTIFICADO DE CANCELACIÓN DE DEUDA</dc:title>
  <dc:subject/>
  <dc:creator>乩歫椠䱡畳椀㸲㻸ꔿ㌋䬮ꍰ䞮誀圇짗꾬钒붤鏊꣊㥊揤鞁</dc:creator>
  <cp:keywords/>
  <cp:lastModifiedBy>Mendez Silvia Noemi</cp:lastModifiedBy>
  <cp:revision>13</cp:revision>
  <cp:lastPrinted>2012-12-12T20:17:00Z</cp:lastPrinted>
  <dcterms:created xsi:type="dcterms:W3CDTF">2021-05-06T14:29:00Z</dcterms:created>
  <dcterms:modified xsi:type="dcterms:W3CDTF">2021-07-08T16:51:00Z</dcterms:modified>
</cp:coreProperties>
</file>